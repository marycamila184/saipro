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425" w:rsidRPr="002C5A42" w:rsidRDefault="00420CC1">
      <w:pPr>
        <w:pStyle w:val="Ttulo"/>
      </w:pPr>
      <w:r>
        <w:t>SAIPRO</w:t>
      </w:r>
      <w:r w:rsidR="00E96407" w:rsidRPr="002C5A42">
        <w:br/>
        <w:t>Escopo do projeto</w:t>
      </w:r>
    </w:p>
    <w:sdt>
      <w:sdtPr>
        <w:id w:val="216403978"/>
        <w:placeholder>
          <w:docPart w:val="5039EB2F090E40A19038AB1F8118A9FE"/>
        </w:placeholder>
        <w:date w:fullDate="2017-06-28T00:00:00Z">
          <w:dateFormat w:val="dd/MM/yyyy"/>
          <w:lid w:val="pt-BR"/>
          <w:storeMappedDataAs w:val="dateTime"/>
          <w:calendar w:val="gregorian"/>
        </w:date>
      </w:sdtPr>
      <w:sdtEndPr/>
      <w:sdtContent>
        <w:p w:rsidR="006E5425" w:rsidRPr="002C5A42" w:rsidRDefault="00420CC1">
          <w:pPr>
            <w:pStyle w:val="Subttulo"/>
          </w:pPr>
          <w:r>
            <w:t>28/06/2017</w:t>
          </w:r>
        </w:p>
      </w:sdtContent>
    </w:sdt>
    <w:p w:rsidR="006E5425" w:rsidRPr="002C5A42" w:rsidRDefault="00E96407">
      <w:pPr>
        <w:pStyle w:val="Ttulo1"/>
      </w:pPr>
      <w:r w:rsidRPr="002C5A42">
        <w:t>Visão geral</w:t>
      </w:r>
    </w:p>
    <w:p w:rsidR="00420CC1" w:rsidRDefault="00420CC1" w:rsidP="00420CC1">
      <w:pPr>
        <w:pStyle w:val="Ttulo2"/>
      </w:pPr>
      <w:r w:rsidRPr="00420CC1">
        <w:t>Objetivo do Projeto</w:t>
      </w:r>
    </w:p>
    <w:p w:rsidR="00420CC1" w:rsidRDefault="00583645" w:rsidP="00420CC1">
      <w:r>
        <w:t>D</w:t>
      </w:r>
      <w:r w:rsidR="00975CD0" w:rsidRPr="00975CD0">
        <w:t>esenvolver um protótipo que indique possíveis doenças ou anomalias em radiografias panorâmic</w:t>
      </w:r>
      <w:r>
        <w:t xml:space="preserve">as, </w:t>
      </w:r>
      <w:r w:rsidR="00975CD0" w:rsidRPr="00975CD0">
        <w:t>utilizando aprendizado de máquina</w:t>
      </w:r>
      <w:r w:rsidR="00975CD0">
        <w:t xml:space="preserve"> como base para </w:t>
      </w:r>
      <w:r>
        <w:t xml:space="preserve">aumentar </w:t>
      </w:r>
      <w:r w:rsidR="00975CD0">
        <w:t>o n</w:t>
      </w:r>
      <w:r>
        <w:t>ível de confiança dos resultados.</w:t>
      </w:r>
    </w:p>
    <w:p w:rsidR="00420CC1" w:rsidRDefault="00420CC1" w:rsidP="00420CC1">
      <w:pPr>
        <w:pStyle w:val="Ttulo2"/>
      </w:pPr>
      <w:r w:rsidRPr="00420CC1">
        <w:t>Justificativa do Projeto</w:t>
      </w:r>
    </w:p>
    <w:p w:rsidR="00975CD0" w:rsidRDefault="00583645" w:rsidP="00975CD0">
      <w:r w:rsidRPr="00583645">
        <w:t>A necessidade de aplicativos e sistemas na área da odontologia</w:t>
      </w:r>
      <w:r>
        <w:t xml:space="preserve"> é o motivo que nos leva a desenvolver este protótipo. O projeto tem uma proposta inovadora na área odontológica, colocando alta tecnologia para trabalhar em conjunto com o profissional, </w:t>
      </w:r>
      <w:r w:rsidR="009E7C9E">
        <w:t xml:space="preserve">podemos </w:t>
      </w:r>
      <w:r>
        <w:t xml:space="preserve">aumentar a </w:t>
      </w:r>
      <w:r w:rsidR="009E7C9E">
        <w:t xml:space="preserve">eficiência </w:t>
      </w:r>
      <w:r>
        <w:t xml:space="preserve">nos diagnósticos de pacientes de clínicas e consultórios.  </w:t>
      </w:r>
    </w:p>
    <w:p w:rsidR="00420CC1" w:rsidRDefault="00420CC1" w:rsidP="00420CC1">
      <w:pPr>
        <w:pStyle w:val="Ttulo2"/>
      </w:pPr>
      <w:r>
        <w:t>Descrição Geral do Projeto</w:t>
      </w:r>
    </w:p>
    <w:p w:rsidR="009E7C9E" w:rsidRDefault="009E7C9E" w:rsidP="009E7C9E">
      <w:r w:rsidRPr="009E7C9E">
        <w:t xml:space="preserve">O projeto </w:t>
      </w:r>
      <w:r w:rsidR="00204461">
        <w:t>teve início em fevereiro</w:t>
      </w:r>
      <w:r w:rsidR="00EB5B60">
        <w:t xml:space="preserve"> de 2016, </w:t>
      </w:r>
      <w:r w:rsidR="00204461">
        <w:t xml:space="preserve">através do desenvolvimento de uma ferramenta para mostrar anomalias utilizando processamento de imagens. Visando </w:t>
      </w:r>
      <w:r>
        <w:t>auxiliar profissionais odontológicos no diagnóstico,</w:t>
      </w:r>
      <w:r w:rsidRPr="009E7C9E">
        <w:t xml:space="preserve"> </w:t>
      </w:r>
      <w:r w:rsidR="00204461">
        <w:t>a ferramenta avalia</w:t>
      </w:r>
      <w:r>
        <w:t xml:space="preserve"> padrões de manchas indicando os locais que podem possuir algum tipo de problema</w:t>
      </w:r>
      <w:r w:rsidRPr="009E7C9E">
        <w:t>.</w:t>
      </w:r>
    </w:p>
    <w:p w:rsidR="006E5425" w:rsidRDefault="00204461">
      <w:pPr>
        <w:pStyle w:val="Ttulo2"/>
      </w:pPr>
      <w:r>
        <w:t>D</w:t>
      </w:r>
      <w:r w:rsidR="00420CC1">
        <w:t xml:space="preserve">efinição de </w:t>
      </w:r>
      <w:r w:rsidR="00E96407" w:rsidRPr="002C5A42">
        <w:t>E</w:t>
      </w:r>
      <w:r w:rsidR="00420CC1">
        <w:t>scopo</w:t>
      </w:r>
    </w:p>
    <w:p w:rsidR="00A0675B" w:rsidRDefault="00204461" w:rsidP="00325283">
      <w:r>
        <w:t>O projeto deve fornecer aos profissionais odontológicos indicações na</w:t>
      </w:r>
      <w:r w:rsidR="006A2D9F">
        <w:t>s</w:t>
      </w:r>
      <w:r>
        <w:t xml:space="preserve"> radiografia</w:t>
      </w:r>
      <w:r w:rsidR="006A2D9F">
        <w:t>s</w:t>
      </w:r>
      <w:r>
        <w:t xml:space="preserve"> panorâmica</w:t>
      </w:r>
      <w:r w:rsidR="00325283">
        <w:t>s onde possuir alguma</w:t>
      </w:r>
      <w:r w:rsidR="006A2D9F">
        <w:t xml:space="preserve"> anomalia ou algum </w:t>
      </w:r>
      <w:r w:rsidR="00325283">
        <w:t>ponto de atenção no exame do paciente afim de ajudar os profissionais</w:t>
      </w:r>
      <w:r>
        <w:t xml:space="preserve">. Para isto </w:t>
      </w:r>
      <w:r w:rsidR="006A2D9F">
        <w:t>o projeto conta com um algoritmo de processamento de imagem que consiga através de diversos filtros separar a região problem</w:t>
      </w:r>
      <w:r w:rsidR="00325283">
        <w:t xml:space="preserve">ática no exame e também uma base de conhecimento para aumentar o nível de confiança das indicações. </w:t>
      </w:r>
    </w:p>
    <w:p w:rsidR="00325283" w:rsidRPr="00325283" w:rsidRDefault="00325283" w:rsidP="00325283">
      <w:r>
        <w:t xml:space="preserve">Para geração desta base de conhecimento é </w:t>
      </w:r>
      <w:r w:rsidRPr="00814A9F">
        <w:rPr>
          <w:b/>
        </w:rPr>
        <w:t>necessária uma base de imagens com diversas radiografias panorâmicas, onde possa ser analisado tanto radiografias em que o paciente seja saudável quanto exames em que o paciente possua alguma doença</w:t>
      </w:r>
      <w:r>
        <w:t>. Através desta análise podemos diferenciar os padrões de diferentes manchas e doenças e gerar um conhecimento suficien</w:t>
      </w:r>
      <w:bookmarkStart w:id="0" w:name="_GoBack"/>
      <w:bookmarkEnd w:id="0"/>
      <w:r>
        <w:t>te para podermos passar um resultado mais assertivo para os profissionais.</w:t>
      </w:r>
    </w:p>
    <w:p w:rsidR="00420CC1" w:rsidRDefault="00420CC1" w:rsidP="00420CC1">
      <w:pPr>
        <w:pStyle w:val="Ttulo2"/>
      </w:pPr>
      <w:r>
        <w:t>Exclusão do escopo</w:t>
      </w:r>
    </w:p>
    <w:p w:rsidR="00420CC1" w:rsidRPr="00420CC1" w:rsidRDefault="00420CC1" w:rsidP="00420CC1">
      <w:pPr>
        <w:shd w:val="clear" w:color="auto" w:fill="FFFFFF"/>
        <w:spacing w:after="288" w:line="360" w:lineRule="atLeast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420CC1">
        <w:rPr>
          <w:rFonts w:ascii="Arial" w:eastAsia="Times New Roman" w:hAnsi="Arial" w:cs="Arial"/>
          <w:color w:val="555555"/>
          <w:sz w:val="21"/>
          <w:szCs w:val="21"/>
        </w:rPr>
        <w:t>Não faz parte do projeto:</w:t>
      </w:r>
    </w:p>
    <w:p w:rsidR="006E5425" w:rsidRPr="002C5A42" w:rsidRDefault="00325283" w:rsidP="00661BD5">
      <w:pPr>
        <w:pStyle w:val="Commarcadores"/>
      </w:pPr>
      <w:r>
        <w:t xml:space="preserve">Dados pessoais </w:t>
      </w:r>
      <w:r w:rsidR="00A0675B">
        <w:t xml:space="preserve">ou qualquer tipo de informação </w:t>
      </w:r>
      <w:r>
        <w:t xml:space="preserve">dos pacientes. </w:t>
      </w:r>
    </w:p>
    <w:p w:rsidR="006E5425" w:rsidRPr="002C5A42" w:rsidRDefault="00420CC1">
      <w:pPr>
        <w:pStyle w:val="Ttulo2"/>
      </w:pPr>
      <w:r>
        <w:t xml:space="preserve">Resultados </w:t>
      </w:r>
      <w:r w:rsidR="00A0675B">
        <w:t>Parciais</w:t>
      </w:r>
    </w:p>
    <w:p w:rsidR="006E5425" w:rsidRDefault="00A0675B">
      <w:r>
        <w:t>O protótipo parcial do projeto conta já se encontra implementado e com a parte de processamento de imagens funcionando, realizamos alguns testes com radiografias panorâmicas e obtivemos alguns resultados com algumas regiões em destaque para o usuário. Abaixo encontra-se um exemplo realizado em uma radiografia:</w:t>
      </w:r>
    </w:p>
    <w:p w:rsidR="00A0675B" w:rsidRDefault="00A0675B"/>
    <w:p w:rsidR="00A0675B" w:rsidRDefault="00A0675B" w:rsidP="00A0675B">
      <w:pPr>
        <w:pStyle w:val="Commarcadores"/>
      </w:pPr>
      <w:r>
        <w:lastRenderedPageBreak/>
        <w:t xml:space="preserve"> </w:t>
      </w:r>
      <w:r w:rsidRPr="00A0675B">
        <w:t>Exemplo de radiografia pan</w:t>
      </w:r>
      <w:r>
        <w:t xml:space="preserve">orâmica com cisto ósseo e </w:t>
      </w:r>
      <w:r w:rsidRPr="00A0675B">
        <w:t>com o passo a passo iremos circular a área coma doença.</w:t>
      </w:r>
    </w:p>
    <w:p w:rsidR="00A0675B" w:rsidRDefault="00A0675B" w:rsidP="00A0675B">
      <w:pPr>
        <w:pStyle w:val="Commarcadores"/>
        <w:numPr>
          <w:ilvl w:val="0"/>
          <w:numId w:val="0"/>
        </w:numPr>
        <w:ind w:left="432"/>
      </w:pPr>
    </w:p>
    <w:p w:rsidR="00A0675B" w:rsidRDefault="00A0675B" w:rsidP="00A0675B">
      <w:pPr>
        <w:pStyle w:val="Commarcadores"/>
        <w:numPr>
          <w:ilvl w:val="0"/>
          <w:numId w:val="0"/>
        </w:numPr>
        <w:ind w:left="144"/>
        <w:jc w:val="center"/>
      </w:pPr>
      <w:r w:rsidRPr="00A0675B">
        <w:rPr>
          <w:noProof/>
        </w:rPr>
        <w:drawing>
          <wp:inline distT="0" distB="0" distL="0" distR="0" wp14:anchorId="5A82EE96" wp14:editId="31CCE716">
            <wp:extent cx="2973788" cy="1540097"/>
            <wp:effectExtent l="0" t="0" r="0" b="317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709" cy="15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5B" w:rsidRDefault="00A0675B" w:rsidP="00A0675B">
      <w:pPr>
        <w:pStyle w:val="Commarcadores"/>
        <w:numPr>
          <w:ilvl w:val="0"/>
          <w:numId w:val="0"/>
        </w:numPr>
        <w:ind w:left="144"/>
        <w:jc w:val="center"/>
      </w:pPr>
    </w:p>
    <w:p w:rsidR="00A0675B" w:rsidRDefault="00A0675B" w:rsidP="00A0675B">
      <w:pPr>
        <w:pStyle w:val="Commarcadores"/>
      </w:pPr>
      <w:r w:rsidRPr="00A0675B">
        <w:t>A imagem foi segmentada sendo que algumas anomalias já podem ser visualizadas</w:t>
      </w:r>
      <w:r>
        <w:t>.</w:t>
      </w:r>
    </w:p>
    <w:p w:rsidR="00A0675B" w:rsidRDefault="00A0675B" w:rsidP="00A0675B">
      <w:pPr>
        <w:pStyle w:val="Commarcadores"/>
        <w:numPr>
          <w:ilvl w:val="0"/>
          <w:numId w:val="0"/>
        </w:numPr>
        <w:ind w:left="432" w:hanging="288"/>
      </w:pPr>
    </w:p>
    <w:p w:rsidR="00A0675B" w:rsidRDefault="00A0675B" w:rsidP="00A0675B">
      <w:pPr>
        <w:jc w:val="center"/>
      </w:pPr>
      <w:r>
        <w:rPr>
          <w:noProof/>
        </w:rPr>
        <w:drawing>
          <wp:inline distT="0" distB="0" distL="0" distR="0" wp14:anchorId="6D663004" wp14:editId="03DFBFEA">
            <wp:extent cx="2941983" cy="14512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163" cy="14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5B" w:rsidRDefault="00A0675B" w:rsidP="00A0675B">
      <w:pPr>
        <w:jc w:val="center"/>
      </w:pPr>
    </w:p>
    <w:p w:rsidR="00A0675B" w:rsidRDefault="00A0675B" w:rsidP="00A0675B">
      <w:pPr>
        <w:pStyle w:val="Commarcadores"/>
      </w:pPr>
      <w:r w:rsidRPr="00A0675B">
        <w:t>As regiões com anomalias ficam em destaque na imagem após o processamento</w:t>
      </w:r>
      <w:r>
        <w:t>.</w:t>
      </w:r>
    </w:p>
    <w:p w:rsidR="00A0675B" w:rsidRDefault="00A0675B" w:rsidP="00A0675B">
      <w:pPr>
        <w:pStyle w:val="Commarcadores"/>
        <w:numPr>
          <w:ilvl w:val="0"/>
          <w:numId w:val="0"/>
        </w:numPr>
        <w:ind w:left="432"/>
      </w:pPr>
    </w:p>
    <w:p w:rsidR="00A0675B" w:rsidRDefault="00A0675B" w:rsidP="00A0675B">
      <w:pPr>
        <w:pStyle w:val="Commarcadores"/>
        <w:numPr>
          <w:ilvl w:val="0"/>
          <w:numId w:val="0"/>
        </w:numPr>
        <w:ind w:left="432"/>
        <w:jc w:val="center"/>
      </w:pPr>
      <w:r>
        <w:rPr>
          <w:noProof/>
        </w:rPr>
        <w:drawing>
          <wp:inline distT="0" distB="0" distL="0" distR="0" wp14:anchorId="669FDECE" wp14:editId="37A8C517">
            <wp:extent cx="3292805" cy="1574359"/>
            <wp:effectExtent l="0" t="0" r="317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805" cy="15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5B" w:rsidRDefault="00A0675B" w:rsidP="00A0675B">
      <w:pPr>
        <w:pStyle w:val="Commarcadores"/>
        <w:numPr>
          <w:ilvl w:val="0"/>
          <w:numId w:val="0"/>
        </w:numPr>
        <w:ind w:left="432"/>
        <w:jc w:val="center"/>
      </w:pPr>
    </w:p>
    <w:p w:rsidR="00A0675B" w:rsidRDefault="00A0675B" w:rsidP="00A0675B">
      <w:pPr>
        <w:pStyle w:val="Commarcadores"/>
      </w:pPr>
      <w:r w:rsidRPr="00A0675B">
        <w:t>Imagem com contornos no local do cisto e também com contornos em algumas anomalias que podem ser significativas no diagnóstico.</w:t>
      </w:r>
    </w:p>
    <w:p w:rsidR="00A0675B" w:rsidRPr="002C5A42" w:rsidRDefault="00A0675B" w:rsidP="00A0675B">
      <w:pPr>
        <w:pStyle w:val="Commarcadores"/>
        <w:numPr>
          <w:ilvl w:val="0"/>
          <w:numId w:val="0"/>
        </w:numPr>
        <w:ind w:left="432"/>
        <w:jc w:val="center"/>
      </w:pPr>
      <w:r w:rsidRPr="00A0675B">
        <w:rPr>
          <w:noProof/>
        </w:rPr>
        <w:drawing>
          <wp:inline distT="0" distB="0" distL="0" distR="0" wp14:anchorId="4241DF39" wp14:editId="741D7781">
            <wp:extent cx="3188473" cy="1537898"/>
            <wp:effectExtent l="0" t="0" r="0" b="571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099" cy="15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75B" w:rsidRPr="002C5A42" w:rsidSect="002C5A42">
      <w:headerReference w:type="default" r:id="rId13"/>
      <w:pgSz w:w="11907" w:h="16839" w:code="9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CF4" w:rsidRDefault="00CE5CF4">
      <w:pPr>
        <w:spacing w:after="0" w:line="240" w:lineRule="auto"/>
      </w:pPr>
      <w:r>
        <w:separator/>
      </w:r>
    </w:p>
  </w:endnote>
  <w:endnote w:type="continuationSeparator" w:id="0">
    <w:p w:rsidR="00CE5CF4" w:rsidRDefault="00CE5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CF4" w:rsidRDefault="00CE5CF4">
      <w:pPr>
        <w:spacing w:after="0" w:line="240" w:lineRule="auto"/>
      </w:pPr>
      <w:r>
        <w:separator/>
      </w:r>
    </w:p>
  </w:footnote>
  <w:footnote w:type="continuationSeparator" w:id="0">
    <w:p w:rsidR="00CE5CF4" w:rsidRDefault="00CE5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425" w:rsidRDefault="00E96407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E5425" w:rsidRDefault="00E96407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14A9F"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" filled="f" stroked="f" strokeweight=".5pt">
              <v:textbox style="mso-fit-shape-to-text:t" inset="0,0,0,0">
                <w:txbxContent>
                  <w:p w:rsidR="006E5425" w:rsidRDefault="00E96407">
                    <w:pPr>
                      <w:pStyle w:val="Rodap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14A9F"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3D72"/>
    <w:multiLevelType w:val="hybridMultilevel"/>
    <w:tmpl w:val="EA4873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B6DED"/>
    <w:multiLevelType w:val="multilevel"/>
    <w:tmpl w:val="E1DE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7E5D71"/>
    <w:multiLevelType w:val="hybridMultilevel"/>
    <w:tmpl w:val="BFBE56B6"/>
    <w:lvl w:ilvl="0" w:tplc="DF622CE6">
      <w:start w:val="1"/>
      <w:numFmt w:val="bullet"/>
      <w:pStyle w:val="Commarcadore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CC1"/>
    <w:rsid w:val="00204461"/>
    <w:rsid w:val="002C5A42"/>
    <w:rsid w:val="00325283"/>
    <w:rsid w:val="00420CC1"/>
    <w:rsid w:val="00583645"/>
    <w:rsid w:val="00663A8A"/>
    <w:rsid w:val="006A2D9F"/>
    <w:rsid w:val="006E5425"/>
    <w:rsid w:val="00814A9F"/>
    <w:rsid w:val="00975CD0"/>
    <w:rsid w:val="009E7C9E"/>
    <w:rsid w:val="00A0675B"/>
    <w:rsid w:val="00BC74DA"/>
    <w:rsid w:val="00CE5CF4"/>
    <w:rsid w:val="00E96407"/>
    <w:rsid w:val="00EB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5ABAE60-E40C-45E9-940B-BEEA15F86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20C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SubttuloChar">
    <w:name w:val="Subtítulo Char"/>
    <w:basedOn w:val="Fontepargpadro"/>
    <w:link w:val="Subttulo"/>
    <w:uiPriority w:val="11"/>
    <w:rPr>
      <w:b/>
      <w:bCs/>
      <w:color w:val="5B9BD5" w:themeColor="accent1"/>
      <w:sz w:val="24"/>
    </w:rPr>
  </w:style>
  <w:style w:type="character" w:customStyle="1" w:styleId="Ttulo1Char">
    <w:name w:val="Título 1 Char"/>
    <w:basedOn w:val="Fontepargpadr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emEspaamento">
    <w:name w:val="No Spacing"/>
    <w:uiPriority w:val="36"/>
    <w:qFormat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Pr>
      <w:b/>
      <w:bCs/>
      <w:color w:val="5B9BD5" w:themeColor="accent1"/>
      <w:sz w:val="24"/>
    </w:rPr>
  </w:style>
  <w:style w:type="paragraph" w:styleId="Commarcadores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har">
    <w:name w:val="Rodapé Char"/>
    <w:basedOn w:val="Fontepargpadro"/>
    <w:link w:val="Rodap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Textodenotaderodap">
    <w:name w:val="footnote text"/>
    <w:basedOn w:val="Normal"/>
    <w:link w:val="TextodenotaderodapChar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TextodenotaderodapChar">
    <w:name w:val="Texto de nota de rodapé Char"/>
    <w:basedOn w:val="Fontepargpadro"/>
    <w:link w:val="Textodenotaderodap"/>
    <w:uiPriority w:val="12"/>
    <w:rPr>
      <w:i/>
      <w:iCs/>
      <w:sz w:val="1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20C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20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unhideWhenUsed/>
    <w:qFormat/>
    <w:rsid w:val="00420CC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63A8A"/>
    <w:pPr>
      <w:spacing w:after="0" w:line="240" w:lineRule="auto"/>
    </w:pPr>
    <w:rPr>
      <w:rFonts w:ascii="Segoe UI" w:hAnsi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3A8A"/>
    <w:rPr>
      <w:rFonts w:ascii="Segoe UI" w:hAnsi="Segoe UI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2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ty1\AppData\Roaming\Microsoft\Modelos\Escop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039EB2F090E40A19038AB1F8118A9F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5B534BA-0EC1-4014-B18A-EC17E3A08800}"/>
      </w:docPartPr>
      <w:docPartBody>
        <w:p w:rsidR="002B7E0F" w:rsidRDefault="0098222F">
          <w:pPr>
            <w:pStyle w:val="5039EB2F090E40A19038AB1F8118A9FE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22F"/>
    <w:rsid w:val="002B7E0F"/>
    <w:rsid w:val="0098222F"/>
    <w:rsid w:val="00D4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D8A3B37E2A4F4BA79AFC8F5BEB39A8">
    <w:name w:val="DED8A3B37E2A4F4BA79AFC8F5BEB39A8"/>
  </w:style>
  <w:style w:type="paragraph" w:customStyle="1" w:styleId="5039EB2F090E40A19038AB1F8118A9FE">
    <w:name w:val="5039EB2F090E40A19038AB1F8118A9FE"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CB01DF4C3134445CB647435AC10DFAE5">
    <w:name w:val="CB01DF4C3134445CB647435AC10DFA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71770-17E6-4153-B66C-5ABDCB7E18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9DB5DE-75AB-4860-BB38-3422C6729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Escopo do projeto</Template>
  <TotalTime>104</TotalTime>
  <Pages>2</Pages>
  <Words>422</Words>
  <Characters>2281</Characters>
  <Application>Microsoft Office Word</Application>
  <DocSecurity>0</DocSecurity>
  <Lines>19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Visão geral</vt:lpstr>
      <vt:lpstr>    Descrição e histórico do projeto</vt:lpstr>
      <vt:lpstr>    Escopo do projeto</vt:lpstr>
      <vt:lpstr>    Requisitos de alto nível</vt:lpstr>
      <vt:lpstr>    Resultados finais</vt:lpstr>
      <vt:lpstr>    Partes afetadas</vt:lpstr>
      <vt:lpstr>    Sistemas ou processos comerciais afetados</vt:lpstr>
      <vt:lpstr>    Exclusões exclusivas do escopo</vt:lpstr>
      <vt:lpstr>    Plano de implementação</vt:lpstr>
      <vt:lpstr>    Cronograma/agenda de alto nível</vt:lpstr>
      <vt:lpstr>Aprovação e autoridade para proceder</vt:lpstr>
    </vt:vector>
  </TitlesOfParts>
  <Company/>
  <LinksUpToDate>false</LinksUpToDate>
  <CharactersWithSpaces>2698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Mary Camila</dc:creator>
  <cp:keywords/>
  <cp:lastModifiedBy>Mary Camila</cp:lastModifiedBy>
  <cp:revision>3</cp:revision>
  <dcterms:created xsi:type="dcterms:W3CDTF">2017-06-28T19:33:00Z</dcterms:created>
  <dcterms:modified xsi:type="dcterms:W3CDTF">2017-06-28T21:56:00Z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TC029278139991</vt:lpwstr>
  </property>
</Properties>
</file>